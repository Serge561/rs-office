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84B8C" w14:textId="7E03F56D" w:rsidR="001A4A0D" w:rsidRPr="004610BA" w:rsidRDefault="00676CE6" w:rsidP="00676CE6">
      <w:pPr>
        <w:widowControl w:val="0"/>
        <w:jc w:val="right"/>
        <w:rPr>
          <w:b/>
          <w:lang w:val="en-US"/>
        </w:rPr>
      </w:pPr>
      <w:r>
        <w:rPr>
          <w:b/>
          <w:lang w:val="en-US"/>
        </w:rPr>
        <w:t>81</w:t>
      </w:r>
      <w:r w:rsidR="00E77AF7" w:rsidRPr="004610BA">
        <w:rPr>
          <w:b/>
          <w:lang w:val="en-US"/>
        </w:rPr>
        <w:t>0</w:t>
      </w:r>
      <w:r w:rsidR="001A4A0D" w:rsidRPr="004610BA">
        <w:rPr>
          <w:b/>
          <w:lang w:val="en-US"/>
        </w:rPr>
        <w:t>.3.</w:t>
      </w:r>
      <w:r w:rsidR="00354DF2">
        <w:rPr>
          <w:b/>
          <w:lang w:val="en-US"/>
        </w:rPr>
        <w:t>5</w:t>
      </w:r>
    </w:p>
    <w:p w14:paraId="44072322" w14:textId="2FD2721D" w:rsidR="001A4A0D" w:rsidRPr="004610BA" w:rsidRDefault="0023479F" w:rsidP="0018499E">
      <w:pPr>
        <w:widowControl w:val="0"/>
        <w:jc w:val="right"/>
        <w:rPr>
          <w:b/>
          <w:lang w:val="en-US"/>
        </w:rPr>
      </w:pPr>
      <w:r w:rsidRPr="004610BA">
        <w:rPr>
          <w:b/>
          <w:lang w:val="en-US"/>
        </w:rPr>
        <w:t>(</w:t>
      </w:r>
      <w:r w:rsidR="00B93CCB" w:rsidRPr="0018499E">
        <w:rPr>
          <w:b/>
          <w:lang w:val="en-US"/>
        </w:rPr>
        <w:t>09</w:t>
      </w:r>
      <w:r w:rsidRPr="004610BA">
        <w:rPr>
          <w:b/>
          <w:lang w:val="en-US"/>
        </w:rPr>
        <w:t>/</w:t>
      </w:r>
      <w:r w:rsidR="00676CE6">
        <w:rPr>
          <w:b/>
          <w:lang w:val="en-US"/>
        </w:rPr>
        <w:t>26</w:t>
      </w:r>
      <w:r w:rsidRPr="004610BA">
        <w:rPr>
          <w:b/>
          <w:lang w:val="en-US"/>
        </w:rPr>
        <w:t>)</w:t>
      </w:r>
    </w:p>
    <w:p w14:paraId="60DBB10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АКТ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сдачи</w:t>
      </w:r>
      <w:r w:rsidRPr="0018499E">
        <w:rPr>
          <w:b/>
          <w:lang w:val="en-US"/>
        </w:rPr>
        <w:t>-</w:t>
      </w:r>
      <w:r w:rsidRPr="004610BA">
        <w:rPr>
          <w:b/>
        </w:rPr>
        <w:t>приемки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оказанных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услуг</w:t>
      </w:r>
    </w:p>
    <w:p w14:paraId="672460E4" w14:textId="1FD13E8E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CERTIFICATE on acceptance-delivery services</w:t>
      </w:r>
    </w:p>
    <w:p w14:paraId="39599B10" w14:textId="77777777" w:rsidR="00044390" w:rsidRPr="00044390" w:rsidRDefault="00044390" w:rsidP="0018499E">
      <w:pPr>
        <w:widowControl w:val="0"/>
        <w:jc w:val="center"/>
        <w:rPr>
          <w:i/>
          <w:sz w:val="10"/>
          <w:szCs w:val="10"/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80"/>
        <w:gridCol w:w="415"/>
        <w:gridCol w:w="1818"/>
        <w:gridCol w:w="2518"/>
      </w:tblGrid>
      <w:tr w:rsidR="002609AE" w14:paraId="41ABD472" w14:textId="77777777" w:rsidTr="002609AE">
        <w:tc>
          <w:tcPr>
            <w:tcW w:w="3964" w:type="dxa"/>
          </w:tcPr>
          <w:p w14:paraId="79A5FFDD" w14:textId="77777777" w:rsidR="002609AE" w:rsidRPr="002609AE" w:rsidRDefault="002609AE" w:rsidP="002609AE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 xml:space="preserve">по заявке/договору № 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7055B6D8" w14:textId="517DBFA0" w:rsidR="002609AE" w:rsidRPr="002609AE" w:rsidRDefault="00C56DAE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23547C86" w14:textId="77777777" w:rsidR="002609AE" w:rsidRPr="002609AE" w:rsidRDefault="002609AE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от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7B39E47D" w14:textId="5BDFD5DF" w:rsidR="002609AE" w:rsidRPr="002609AE" w:rsidRDefault="006A7F1A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518" w:type="dxa"/>
          </w:tcPr>
          <w:p w14:paraId="76FF7802" w14:textId="77777777" w:rsidR="002609AE" w:rsidRPr="002609AE" w:rsidRDefault="002609AE" w:rsidP="002609AE">
            <w:pPr>
              <w:widowControl w:val="0"/>
              <w:rPr>
                <w:b/>
              </w:rPr>
            </w:pPr>
            <w:r>
              <w:rPr>
                <w:b/>
              </w:rPr>
              <w:t>между</w:t>
            </w:r>
          </w:p>
        </w:tc>
      </w:tr>
    </w:tbl>
    <w:p w14:paraId="7801ECA8" w14:textId="51CE6A0D" w:rsidR="001A4A0D" w:rsidRDefault="00EA7CDF" w:rsidP="00D16037">
      <w:pPr>
        <w:widowControl w:val="0"/>
        <w:rPr>
          <w:i/>
          <w:lang w:val="en-US"/>
        </w:rPr>
      </w:pPr>
      <w:r w:rsidRPr="0018499E">
        <w:rPr>
          <w:i/>
          <w:lang w:val="en-US"/>
        </w:rPr>
        <w:tab/>
      </w:r>
      <w:r>
        <w:rPr>
          <w:i/>
          <w:lang w:val="en-US"/>
        </w:rPr>
        <w:t>          </w:t>
      </w:r>
      <w:r w:rsidR="001A4A0D" w:rsidRPr="004610BA">
        <w:rPr>
          <w:i/>
          <w:lang w:val="en-US"/>
        </w:rPr>
        <w:t>on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the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Application</w:t>
      </w:r>
      <w:r w:rsidR="001A4A0D" w:rsidRPr="00EA7CDF">
        <w:rPr>
          <w:i/>
          <w:lang w:val="en-US"/>
        </w:rPr>
        <w:t>/</w:t>
      </w:r>
      <w:r w:rsidR="001A4A0D" w:rsidRPr="004610BA">
        <w:rPr>
          <w:i/>
          <w:lang w:val="en-US"/>
        </w:rPr>
        <w:t>Agreement</w:t>
      </w:r>
      <w:r>
        <w:rPr>
          <w:i/>
          <w:lang w:val="en-US"/>
        </w:rPr>
        <w:t xml:space="preserve"> №</w:t>
      </w:r>
      <w:r w:rsidRPr="00EA7CDF">
        <w:rPr>
          <w:i/>
          <w:lang w:val="en-US"/>
        </w:rPr>
        <w:t xml:space="preserve">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 xml:space="preserve">          of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>        </w:t>
      </w:r>
      <w:r w:rsidR="002C77A4" w:rsidRPr="002C77A4">
        <w:rPr>
          <w:i/>
          <w:lang w:val="en-US"/>
        </w:rPr>
        <w:t xml:space="preserve"> </w:t>
      </w:r>
      <w:r w:rsidRPr="00EA7CDF">
        <w:rPr>
          <w:i/>
          <w:lang w:val="en-US"/>
        </w:rPr>
        <w:t>  </w:t>
      </w:r>
      <w:r w:rsidR="001A4A0D" w:rsidRPr="004610BA">
        <w:rPr>
          <w:i/>
          <w:lang w:val="en-US"/>
        </w:rPr>
        <w:t>between</w:t>
      </w:r>
      <w:r w:rsidR="00D16037">
        <w:rPr>
          <w:i/>
          <w:lang w:val="en-US"/>
        </w:rPr>
        <w:t xml:space="preserve">  </w:t>
      </w:r>
    </w:p>
    <w:p w14:paraId="76C7603E" w14:textId="77777777" w:rsidR="00D16037" w:rsidRPr="00D16037" w:rsidRDefault="00D16037" w:rsidP="00D16037">
      <w:pPr>
        <w:widowControl w:val="0"/>
        <w:rPr>
          <w:i/>
          <w:sz w:val="10"/>
          <w:szCs w:val="10"/>
          <w:lang w:val="en-US"/>
        </w:rPr>
      </w:pPr>
    </w:p>
    <w:p w14:paraId="7CE0E1AA" w14:textId="77777777" w:rsidR="001A4A0D" w:rsidRPr="004610BA" w:rsidRDefault="001A4A0D" w:rsidP="0018499E">
      <w:pPr>
        <w:widowControl w:val="0"/>
        <w:jc w:val="center"/>
        <w:rPr>
          <w:b/>
        </w:rPr>
      </w:pPr>
      <w:r w:rsidRPr="004610BA">
        <w:rPr>
          <w:b/>
        </w:rPr>
        <w:t xml:space="preserve">Федеральным </w:t>
      </w:r>
      <w:r w:rsidR="007B72AF" w:rsidRPr="004610BA">
        <w:rPr>
          <w:b/>
        </w:rPr>
        <w:t>автономным</w:t>
      </w:r>
      <w:r w:rsidRPr="004610BA">
        <w:rPr>
          <w:b/>
        </w:rPr>
        <w:t xml:space="preserve"> учреждением</w:t>
      </w:r>
      <w:r w:rsidR="004610BA">
        <w:rPr>
          <w:b/>
        </w:rPr>
        <w:t xml:space="preserve"> </w:t>
      </w:r>
      <w:r w:rsidRPr="004610BA">
        <w:rPr>
          <w:b/>
        </w:rPr>
        <w:t>«Российский морской регистр судоходства»,</w:t>
      </w:r>
    </w:p>
    <w:p w14:paraId="5A3E21A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именуемым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в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Pr="0018499E">
        <w:rPr>
          <w:b/>
          <w:lang w:val="en-US"/>
        </w:rPr>
        <w:t xml:space="preserve"> «</w:t>
      </w:r>
      <w:r w:rsidRPr="004610BA">
        <w:rPr>
          <w:b/>
        </w:rPr>
        <w:t>Регистр</w:t>
      </w:r>
      <w:r w:rsidRPr="0018499E">
        <w:rPr>
          <w:b/>
          <w:lang w:val="en-US"/>
        </w:rPr>
        <w:t xml:space="preserve">», </w:t>
      </w:r>
      <w:r w:rsidRPr="004610BA">
        <w:rPr>
          <w:b/>
        </w:rPr>
        <w:t>и</w:t>
      </w:r>
    </w:p>
    <w:p w14:paraId="1C9EF1D8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Federal</w:t>
      </w:r>
      <w:r w:rsidR="004610BA" w:rsidRPr="0018499E">
        <w:rPr>
          <w:i/>
          <w:lang w:val="en-US"/>
        </w:rPr>
        <w:t xml:space="preserve"> </w:t>
      </w:r>
      <w:r w:rsidR="007B72AF" w:rsidRPr="004610BA">
        <w:rPr>
          <w:i/>
          <w:lang w:val="en-US"/>
        </w:rPr>
        <w:t>Autonomous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Institu</w:t>
      </w:r>
      <w:r w:rsidR="009774F4" w:rsidRPr="004610BA">
        <w:rPr>
          <w:i/>
          <w:lang w:val="en-US"/>
        </w:rPr>
        <w:t>t</w:t>
      </w:r>
      <w:r w:rsidR="007B72AF" w:rsidRPr="004610BA">
        <w:rPr>
          <w:i/>
          <w:lang w:val="en-US"/>
        </w:rPr>
        <w:t>ion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“Russian Maritime Register of Shipping” (hereinafter referred to as the Register),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and</w:t>
      </w:r>
    </w:p>
    <w:p w14:paraId="18B0B8F3" w14:textId="77777777" w:rsidR="004A6062" w:rsidRPr="001E7E01" w:rsidRDefault="004A6062" w:rsidP="0018499E">
      <w:pPr>
        <w:widowControl w:val="0"/>
        <w:jc w:val="center"/>
        <w:rPr>
          <w:sz w:val="12"/>
          <w:szCs w:val="12"/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87"/>
        <w:gridCol w:w="284"/>
        <w:gridCol w:w="1411"/>
      </w:tblGrid>
      <w:tr w:rsidR="004A6062" w14:paraId="0AB18395" w14:textId="77777777" w:rsidTr="00FE7187">
        <w:tc>
          <w:tcPr>
            <w:tcW w:w="1413" w:type="dxa"/>
          </w:tcPr>
          <w:p w14:paraId="4EB3EEB6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7D98AF1" w14:textId="73AA914C" w:rsidR="004A6062" w:rsidRPr="00C56DAE" w:rsidRDefault="00F721E0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company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4" w:type="dxa"/>
          </w:tcPr>
          <w:p w14:paraId="1FB41CB0" w14:textId="77777777" w:rsidR="004A6062" w:rsidRPr="004A6062" w:rsidRDefault="004A6062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1411" w:type="dxa"/>
          </w:tcPr>
          <w:p w14:paraId="5BBD5D4F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</w:tr>
    </w:tbl>
    <w:p w14:paraId="5711A379" w14:textId="77777777" w:rsidR="001A4A0D" w:rsidRPr="0068170F" w:rsidRDefault="001A4A0D" w:rsidP="0018499E">
      <w:pPr>
        <w:widowControl w:val="0"/>
        <w:jc w:val="center"/>
        <w:rPr>
          <w:b/>
          <w:sz w:val="16"/>
          <w:szCs w:val="16"/>
          <w:lang w:val="en-US"/>
        </w:rPr>
      </w:pPr>
      <w:r w:rsidRPr="0068170F">
        <w:rPr>
          <w:b/>
          <w:sz w:val="16"/>
          <w:szCs w:val="16"/>
          <w:lang w:val="en-US"/>
        </w:rPr>
        <w:t>(</w:t>
      </w:r>
      <w:r w:rsidRPr="0068170F">
        <w:rPr>
          <w:b/>
          <w:sz w:val="16"/>
          <w:szCs w:val="16"/>
        </w:rPr>
        <w:t>наименование</w:t>
      </w:r>
      <w:r w:rsidRPr="0068170F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name</w:t>
      </w:r>
      <w:r w:rsidRPr="0068170F">
        <w:rPr>
          <w:b/>
          <w:sz w:val="16"/>
          <w:szCs w:val="16"/>
          <w:lang w:val="en-US"/>
        </w:rPr>
        <w:t>)</w:t>
      </w:r>
    </w:p>
    <w:p w14:paraId="5AB94993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b/>
        </w:rPr>
        <w:t>именуемым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в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  <w:lang w:val="en-US"/>
        </w:rPr>
        <w:t>«</w:t>
      </w:r>
      <w:r w:rsidRPr="004610BA">
        <w:rPr>
          <w:b/>
        </w:rPr>
        <w:t>Заказчик</w:t>
      </w:r>
      <w:r w:rsidRPr="004610BA">
        <w:rPr>
          <w:b/>
          <w:lang w:val="en-US"/>
        </w:rPr>
        <w:t xml:space="preserve">» / </w:t>
      </w:r>
      <w:r w:rsidRPr="004610BA">
        <w:rPr>
          <w:i/>
          <w:lang w:val="en-US"/>
        </w:rPr>
        <w:t>hereinafter referred to as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the Customer</w:t>
      </w:r>
    </w:p>
    <w:p w14:paraId="11486678" w14:textId="77777777" w:rsidR="00111B80" w:rsidRPr="00A237F2" w:rsidRDefault="00111B80" w:rsidP="0018499E">
      <w:pPr>
        <w:widowControl w:val="0"/>
        <w:jc w:val="center"/>
        <w:rPr>
          <w:i/>
          <w:sz w:val="10"/>
          <w:szCs w:val="10"/>
          <w:lang w:val="en-US"/>
        </w:rPr>
      </w:pP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2835"/>
        <w:gridCol w:w="2262"/>
      </w:tblGrid>
      <w:tr w:rsidR="00ED1110" w:rsidRPr="00C56DAE" w14:paraId="28353F6C" w14:textId="77777777" w:rsidTr="008B21C1">
        <w:tc>
          <w:tcPr>
            <w:tcW w:w="4990" w:type="dxa"/>
            <w:tcBorders>
              <w:bottom w:val="single" w:sz="4" w:space="0" w:color="auto"/>
            </w:tcBorders>
          </w:tcPr>
          <w:p w14:paraId="218FC9CF" w14:textId="19A4E648" w:rsidR="00ED1110" w:rsidRPr="005F03F5" w:rsidRDefault="0016060A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35" w:type="dxa"/>
          </w:tcPr>
          <w:p w14:paraId="243DD73A" w14:textId="77777777" w:rsidR="00ED1110" w:rsidRDefault="00ED1110" w:rsidP="0018499E">
            <w:pPr>
              <w:widowControl w:val="0"/>
              <w:jc w:val="center"/>
              <w:rPr>
                <w:b/>
                <w:lang w:val="en-US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3769B6B" w14:textId="77777777" w:rsidR="00ED1110" w:rsidRPr="005F03F5" w:rsidRDefault="00ED1110" w:rsidP="0018499E">
            <w:pPr>
              <w:widowControl w:val="0"/>
              <w:jc w:val="center"/>
              <w:rPr>
                <w:lang w:val="en-US"/>
              </w:rPr>
            </w:pPr>
          </w:p>
        </w:tc>
      </w:tr>
    </w:tbl>
    <w:p w14:paraId="1DCEED46" w14:textId="77777777" w:rsidR="001A4A0D" w:rsidRDefault="00197A70" w:rsidP="00CE6734">
      <w:pPr>
        <w:widowControl w:val="0"/>
        <w:rPr>
          <w:i/>
          <w:sz w:val="16"/>
          <w:szCs w:val="16"/>
          <w:lang w:val="en-US"/>
        </w:rPr>
      </w:pPr>
      <w:r w:rsidRPr="0068170F">
        <w:rPr>
          <w:b/>
          <w:lang w:val="en-US"/>
        </w:rPr>
        <w:tab/>
      </w:r>
      <w:r w:rsidRPr="0068170F">
        <w:rPr>
          <w:b/>
          <w:lang w:val="en-US"/>
        </w:rPr>
        <w:tab/>
      </w:r>
      <w:r w:rsidR="001A4A0D" w:rsidRPr="0068170F">
        <w:rPr>
          <w:b/>
          <w:sz w:val="16"/>
          <w:szCs w:val="16"/>
        </w:rPr>
        <w:t xml:space="preserve">город, страна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city</w:t>
      </w:r>
      <w:r w:rsidR="001A4A0D" w:rsidRPr="0068170F">
        <w:rPr>
          <w:i/>
          <w:sz w:val="16"/>
          <w:szCs w:val="16"/>
        </w:rPr>
        <w:t xml:space="preserve">, </w:t>
      </w:r>
      <w:r w:rsidR="001A4A0D" w:rsidRPr="0068170F">
        <w:rPr>
          <w:i/>
          <w:sz w:val="16"/>
          <w:szCs w:val="16"/>
          <w:lang w:val="en-US"/>
        </w:rPr>
        <w:t>state</w:t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="0068170F" w:rsidRPr="0068170F">
        <w:rPr>
          <w:b/>
        </w:rPr>
        <w:tab/>
      </w:r>
      <w:r w:rsidR="001A4A0D" w:rsidRPr="0068170F">
        <w:rPr>
          <w:b/>
          <w:sz w:val="16"/>
          <w:szCs w:val="16"/>
        </w:rPr>
        <w:t xml:space="preserve">дата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date</w:t>
      </w:r>
    </w:p>
    <w:p w14:paraId="26716482" w14:textId="77777777" w:rsidR="00CE6734" w:rsidRPr="001A41F5" w:rsidRDefault="00CE6734" w:rsidP="0018499E">
      <w:pPr>
        <w:widowControl w:val="0"/>
        <w:pBdr>
          <w:between w:val="single" w:sz="4" w:space="1" w:color="auto"/>
        </w:pBdr>
        <w:rPr>
          <w:b/>
          <w:sz w:val="12"/>
          <w:szCs w:val="12"/>
        </w:rPr>
      </w:pP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5267"/>
      </w:tblGrid>
      <w:tr w:rsidR="00CE6734" w14:paraId="752C251C" w14:textId="77777777" w:rsidTr="008B21C1">
        <w:tc>
          <w:tcPr>
            <w:tcW w:w="5075" w:type="dxa"/>
          </w:tcPr>
          <w:p w14:paraId="67298D0A" w14:textId="7661C888" w:rsidR="00CE6734" w:rsidRPr="00CE6734" w:rsidRDefault="00CE6734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Мы, нижеподписавшиеся, представитель Регистра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</w:tcPr>
          <w:p w14:paraId="4014B337" w14:textId="6C968828" w:rsidR="00CE6734" w:rsidRPr="006372B5" w:rsidRDefault="006372B5" w:rsidP="006372B5">
            <w:pPr>
              <w:widowControl w:val="0"/>
              <w:jc w:val="center"/>
            </w:pPr>
            <w:r>
              <w:t>--</w:t>
            </w:r>
          </w:p>
        </w:tc>
      </w:tr>
    </w:tbl>
    <w:p w14:paraId="3998A519" w14:textId="77777777" w:rsidR="001A4A0D" w:rsidRDefault="001A4A0D" w:rsidP="00944033">
      <w:pPr>
        <w:widowControl w:val="0"/>
        <w:rPr>
          <w:i/>
          <w:lang w:val="en-US"/>
        </w:rPr>
      </w:pPr>
      <w:r w:rsidRPr="004610BA">
        <w:rPr>
          <w:i/>
          <w:lang w:val="en-US"/>
        </w:rPr>
        <w:t>We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undersigned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representative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of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Register</w:t>
      </w:r>
    </w:p>
    <w:p w14:paraId="6A37AC26" w14:textId="0654806B" w:rsidR="00944033" w:rsidRDefault="00BE50E4" w:rsidP="000039E7">
      <w:pPr>
        <w:widowControl w:val="0"/>
        <w:pBdr>
          <w:bottom w:val="single" w:sz="4" w:space="1" w:color="auto"/>
        </w:pBdr>
        <w:jc w:val="center"/>
        <w:rPr>
          <w:lang w:val="en-US"/>
        </w:rPr>
      </w:pPr>
      <w:proofErr w:type="gramStart"/>
      <w:r>
        <w:rPr>
          <w:lang w:val="en-US"/>
        </w:rPr>
        <w:t xml:space="preserve">{{ </w:t>
      </w:r>
      <w:r w:rsidR="005204AB">
        <w:rPr>
          <w:lang w:val="en-US"/>
        </w:rPr>
        <w:t>surveyor</w:t>
      </w:r>
      <w:proofErr w:type="gramEnd"/>
      <w:r>
        <w:rPr>
          <w:lang w:val="en-US"/>
        </w:rPr>
        <w:t xml:space="preserve"> }}</w:t>
      </w:r>
    </w:p>
    <w:p w14:paraId="02AD33E5" w14:textId="5BAFC2C9" w:rsidR="000039E7" w:rsidRPr="00F6051B" w:rsidRDefault="000039E7" w:rsidP="000039E7">
      <w:pPr>
        <w:widowControl w:val="0"/>
        <w:tabs>
          <w:tab w:val="left" w:pos="4005"/>
        </w:tabs>
        <w:rPr>
          <w:lang w:val="en-US"/>
        </w:rPr>
      </w:pPr>
      <w:r>
        <w:rPr>
          <w:lang w:val="en-US"/>
        </w:rPr>
        <w:tab/>
      </w: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B410B8" w14:paraId="3F492FE1" w14:textId="77777777" w:rsidTr="00C96A80">
        <w:tc>
          <w:tcPr>
            <w:tcW w:w="2949" w:type="dxa"/>
          </w:tcPr>
          <w:p w14:paraId="6C43F679" w14:textId="2995409E" w:rsidR="00B410B8" w:rsidRPr="005834A5" w:rsidRDefault="00B410B8" w:rsidP="006677E4">
            <w:pPr>
              <w:widowControl w:val="0"/>
              <w:rPr>
                <w:b/>
              </w:rPr>
            </w:pP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065374ED" w14:textId="2BC1A0CC" w:rsidR="00B410B8" w:rsidRPr="004C455B" w:rsidRDefault="005204AB" w:rsidP="006677E4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surveyor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4AB94A0A" w14:textId="77777777" w:rsidR="00B410B8" w:rsidRPr="00A53E59" w:rsidRDefault="00B410B8" w:rsidP="006677E4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415A4656" w14:textId="77777777" w:rsidR="00B410B8" w:rsidRPr="00A53E59" w:rsidRDefault="00B410B8" w:rsidP="006677E4">
            <w:pPr>
              <w:widowControl w:val="0"/>
              <w:rPr>
                <w:b/>
              </w:rPr>
            </w:pPr>
            <w:r>
              <w:rPr>
                <w:b/>
              </w:rPr>
              <w:t>с одной стороны,</w:t>
            </w:r>
          </w:p>
        </w:tc>
      </w:tr>
    </w:tbl>
    <w:p w14:paraId="75BE8E05" w14:textId="77777777" w:rsidR="00432692" w:rsidRPr="00B410B8" w:rsidRDefault="00B410B8" w:rsidP="00B410B8">
      <w:pPr>
        <w:widowControl w:val="0"/>
        <w:spacing w:after="120"/>
        <w:rPr>
          <w:lang w:val="en-US"/>
        </w:rPr>
      </w:pPr>
      <w:r w:rsidRPr="00D03620">
        <w:rPr>
          <w:i/>
          <w:lang w:val="en-US"/>
        </w:rPr>
        <w:t>acting on the basis of</w:t>
      </w:r>
      <w:r w:rsidRPr="00B410B8">
        <w:rPr>
          <w:i/>
          <w:lang w:val="en-US"/>
        </w:rPr>
        <w:t xml:space="preserve">                                                                                                                                         </w:t>
      </w:r>
      <w:r>
        <w:rPr>
          <w:i/>
          <w:lang w:val="en-US"/>
        </w:rPr>
        <w:t>on the one side,</w:t>
      </w: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7116"/>
        <w:gridCol w:w="277"/>
      </w:tblGrid>
      <w:tr w:rsidR="00432692" w14:paraId="54D96759" w14:textId="77777777" w:rsidTr="008B21C1">
        <w:tc>
          <w:tcPr>
            <w:tcW w:w="2949" w:type="dxa"/>
          </w:tcPr>
          <w:p w14:paraId="2A5B5A5E" w14:textId="33F81E9A" w:rsidR="00432692" w:rsidRPr="00457978" w:rsidRDefault="00457978" w:rsidP="0018499E">
            <w:pPr>
              <w:widowControl w:val="0"/>
              <w:rPr>
                <w:b/>
              </w:rPr>
            </w:pPr>
            <w:r w:rsidRPr="0057114D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 представитель Заказчика</w:t>
            </w:r>
          </w:p>
        </w:tc>
        <w:tc>
          <w:tcPr>
            <w:tcW w:w="7116" w:type="dxa"/>
            <w:tcBorders>
              <w:bottom w:val="single" w:sz="4" w:space="0" w:color="auto"/>
            </w:tcBorders>
          </w:tcPr>
          <w:p w14:paraId="0DA68811" w14:textId="6D6FB4F6" w:rsidR="00432692" w:rsidRPr="00A236FD" w:rsidRDefault="005204AB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_nominative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77" w:type="dxa"/>
          </w:tcPr>
          <w:p w14:paraId="48BEA554" w14:textId="77777777" w:rsidR="00432692" w:rsidRPr="00432692" w:rsidRDefault="00432692" w:rsidP="0018499E">
            <w:pPr>
              <w:widowControl w:val="0"/>
              <w:rPr>
                <w:b/>
              </w:rPr>
            </w:pPr>
            <w:r w:rsidRPr="00432692">
              <w:rPr>
                <w:b/>
              </w:rPr>
              <w:t>,</w:t>
            </w:r>
          </w:p>
        </w:tc>
      </w:tr>
    </w:tbl>
    <w:p w14:paraId="51484393" w14:textId="5A25368F" w:rsidR="00B410B8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representative of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 Customer</w:t>
      </w:r>
    </w:p>
    <w:p w14:paraId="60AAF66C" w14:textId="77777777" w:rsidR="00944033" w:rsidRPr="00BA59B2" w:rsidRDefault="00944033" w:rsidP="0018499E">
      <w:pPr>
        <w:widowControl w:val="0"/>
        <w:rPr>
          <w:i/>
          <w:sz w:val="8"/>
          <w:szCs w:val="8"/>
          <w:lang w:val="en-US"/>
        </w:rPr>
      </w:pP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DF0DDB" w14:paraId="1A3648CC" w14:textId="77777777" w:rsidTr="00BB2DDE">
        <w:tc>
          <w:tcPr>
            <w:tcW w:w="2949" w:type="dxa"/>
          </w:tcPr>
          <w:p w14:paraId="5C554A99" w14:textId="5D7CDEA2" w:rsidR="00DF0DDB" w:rsidRPr="005834A5" w:rsidRDefault="00457978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</w:t>
            </w:r>
            <w:r w:rsidR="005834A5"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4F1BB483" w14:textId="162D5E2E" w:rsidR="00DF0DDB" w:rsidRPr="005834A5" w:rsidRDefault="004978ED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4E8D2C3" w14:textId="77777777" w:rsidR="00DF0DDB" w:rsidRPr="00A53E59" w:rsidRDefault="00A53E59" w:rsidP="0018499E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22EA867E" w14:textId="77777777" w:rsidR="00DF0DDB" w:rsidRPr="00A53E59" w:rsidRDefault="00A53E59" w:rsidP="0018499E">
            <w:pPr>
              <w:widowControl w:val="0"/>
              <w:rPr>
                <w:b/>
              </w:rPr>
            </w:pPr>
            <w:r>
              <w:rPr>
                <w:b/>
              </w:rPr>
              <w:t>с другой стороны</w:t>
            </w:r>
            <w:r w:rsidR="005834A5">
              <w:rPr>
                <w:b/>
              </w:rPr>
              <w:t>,</w:t>
            </w:r>
          </w:p>
        </w:tc>
      </w:tr>
    </w:tbl>
    <w:p w14:paraId="2F93765A" w14:textId="77777777" w:rsidR="001A4A0D" w:rsidRDefault="001A4A0D" w:rsidP="009D4E58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acting on the basis of</w:t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  <w:t>          </w:t>
      </w:r>
      <w:r w:rsidR="00A57FF8" w:rsidRPr="00A57FF8">
        <w:rPr>
          <w:i/>
          <w:lang w:val="en-US"/>
        </w:rPr>
        <w:t xml:space="preserve">   </w:t>
      </w:r>
      <w:r w:rsidR="00D03620">
        <w:rPr>
          <w:i/>
          <w:lang w:val="en-US"/>
        </w:rPr>
        <w:t>  </w:t>
      </w:r>
      <w:r w:rsidRPr="00D03620">
        <w:rPr>
          <w:i/>
          <w:lang w:val="en-US"/>
        </w:rPr>
        <w:t>on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other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side,</w:t>
      </w:r>
    </w:p>
    <w:p w14:paraId="47303608" w14:textId="77777777" w:rsidR="009D4E58" w:rsidRPr="00BA59B2" w:rsidRDefault="009D4E58" w:rsidP="0018499E">
      <w:pPr>
        <w:widowControl w:val="0"/>
        <w:pBdr>
          <w:between w:val="single" w:sz="4" w:space="1" w:color="auto"/>
        </w:pBdr>
        <w:rPr>
          <w:i/>
          <w:sz w:val="8"/>
          <w:szCs w:val="8"/>
          <w:lang w:val="en-US"/>
        </w:rPr>
      </w:pP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326"/>
        <w:gridCol w:w="415"/>
        <w:gridCol w:w="1268"/>
      </w:tblGrid>
      <w:tr w:rsidR="00DF0DDB" w:rsidRPr="009D4E58" w14:paraId="51AC6DF7" w14:textId="77777777" w:rsidTr="008B21C1">
        <w:tc>
          <w:tcPr>
            <w:tcW w:w="7338" w:type="dxa"/>
          </w:tcPr>
          <w:p w14:paraId="1F95BADB" w14:textId="1812A29D" w:rsidR="009D4E58" w:rsidRPr="009D4E58" w:rsidRDefault="008B21C1" w:rsidP="0018499E">
            <w:pPr>
              <w:widowControl w:val="0"/>
              <w:rPr>
                <w:b/>
              </w:rPr>
            </w:pPr>
            <w:r w:rsidRPr="00EF6C38">
              <w:rPr>
                <w:b/>
                <w:lang w:val="en-US"/>
              </w:rPr>
              <w:t xml:space="preserve"> </w:t>
            </w:r>
            <w:r w:rsidR="009D4E58">
              <w:rPr>
                <w:b/>
              </w:rPr>
              <w:t>составили настоящий акт о том, что в соответствии с заявкой/договором №</w:t>
            </w:r>
          </w:p>
        </w:tc>
        <w:tc>
          <w:tcPr>
            <w:tcW w:w="1326" w:type="dxa"/>
            <w:tcBorders>
              <w:bottom w:val="single" w:sz="4" w:space="0" w:color="auto"/>
            </w:tcBorders>
          </w:tcPr>
          <w:p w14:paraId="4E2E3741" w14:textId="6F17F9C5" w:rsidR="009D4E58" w:rsidRPr="004C225C" w:rsidRDefault="004C225C" w:rsidP="009D4E58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5E0A8E54" w14:textId="77777777" w:rsidR="009D4E58" w:rsidRPr="009D4E58" w:rsidRDefault="009D4E58" w:rsidP="0018499E">
            <w:pPr>
              <w:widowControl w:val="0"/>
              <w:rPr>
                <w:b/>
              </w:rPr>
            </w:pPr>
            <w:r w:rsidRPr="009D4E58">
              <w:rPr>
                <w:b/>
              </w:rPr>
              <w:t>от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560324ED" w14:textId="424ED77F" w:rsidR="009D4E58" w:rsidRPr="00A236FD" w:rsidRDefault="004C225C" w:rsidP="00A236FD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5F037CB6" w14:textId="77777777" w:rsidR="001A4A0D" w:rsidRPr="00C469AE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D03620">
        <w:rPr>
          <w:i/>
          <w:lang w:val="en-US"/>
        </w:rPr>
        <w:t>have signed the present Certificate in confirmation that in compliance with 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Application/Agreement</w:t>
      </w:r>
      <w:r w:rsidR="00C469AE" w:rsidRPr="00C469AE">
        <w:rPr>
          <w:i/>
          <w:lang w:val="en-US"/>
        </w:rPr>
        <w:t xml:space="preserve"> №</w:t>
      </w:r>
      <w:r w:rsidR="00C469AE">
        <w:rPr>
          <w:i/>
          <w:lang w:val="en-US"/>
        </w:rPr>
        <w:tab/>
        <w:t xml:space="preserve"> of</w:t>
      </w:r>
    </w:p>
    <w:p w14:paraId="23D4461C" w14:textId="7A01021E" w:rsidR="001A4A0D" w:rsidRPr="00090065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Регистр</w:t>
      </w:r>
      <w:r w:rsidR="004610BA" w:rsidRPr="00090065">
        <w:rPr>
          <w:b/>
        </w:rPr>
        <w:t xml:space="preserve"> </w:t>
      </w:r>
      <w:r w:rsidR="00B93CCB" w:rsidRPr="00090065">
        <w:rPr>
          <w:b/>
        </w:rPr>
        <w:t>оказал</w:t>
      </w:r>
      <w:r w:rsidR="00090065" w:rsidRPr="00090065">
        <w:rPr>
          <w:b/>
        </w:rPr>
        <w:t xml:space="preserve"> </w:t>
      </w:r>
      <w:r w:rsidR="00090065" w:rsidRPr="004610BA">
        <w:rPr>
          <w:b/>
        </w:rPr>
        <w:t xml:space="preserve">порученные ему Заказчиком </w:t>
      </w:r>
      <w:r w:rsidR="00090065" w:rsidRPr="00DE2F0A">
        <w:rPr>
          <w:b/>
        </w:rPr>
        <w:t>следующие услуги</w:t>
      </w:r>
      <w:r w:rsidR="00090065" w:rsidRPr="00752A38">
        <w:rPr>
          <w:b/>
        </w:rPr>
        <w:t>:</w:t>
      </w:r>
    </w:p>
    <w:p w14:paraId="21925A8B" w14:textId="29674D3C" w:rsidR="001A4A0D" w:rsidRPr="00090065" w:rsidRDefault="001A4A0D" w:rsidP="00210FD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the Register</w:t>
      </w:r>
      <w:r w:rsidR="00090065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had</w:t>
      </w:r>
      <w:r w:rsidR="004610BA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rendered</w:t>
      </w:r>
      <w:r w:rsidR="00090065" w:rsidRPr="00090065">
        <w:rPr>
          <w:i/>
          <w:lang w:val="en-US"/>
        </w:rPr>
        <w:t xml:space="preserve"> </w:t>
      </w:r>
      <w:r w:rsidR="00090065" w:rsidRPr="00752A38">
        <w:rPr>
          <w:i/>
          <w:lang w:val="en-US"/>
        </w:rPr>
        <w:t>entrusted to it by the Custo</w:t>
      </w:r>
      <w:r w:rsidR="006137DD">
        <w:rPr>
          <w:i/>
          <w:lang w:val="en-US"/>
        </w:rPr>
        <w:t>mer</w:t>
      </w:r>
      <w:r w:rsidR="00090065" w:rsidRPr="00752A38">
        <w:rPr>
          <w:i/>
          <w:lang w:val="en-US"/>
        </w:rPr>
        <w:t>:</w:t>
      </w:r>
    </w:p>
    <w:p w14:paraId="06A84D15" w14:textId="5F3D2427" w:rsidR="00752A38" w:rsidRPr="002851CA" w:rsidRDefault="00514F3F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survey</w:t>
      </w:r>
      <w:proofErr w:type="gramEnd"/>
      <w:r>
        <w:rPr>
          <w:lang w:val="en-US"/>
        </w:rPr>
        <w:t>_scope</w:t>
      </w:r>
      <w:proofErr w:type="spellEnd"/>
      <w:r>
        <w:rPr>
          <w:lang w:val="en-US"/>
        </w:rPr>
        <w:t xml:space="preserve"> }}</w:t>
      </w:r>
    </w:p>
    <w:p w14:paraId="01A1D628" w14:textId="4BB59DB8" w:rsidR="00752A38" w:rsidRPr="00D61FF2" w:rsidRDefault="00752A38" w:rsidP="0018499E">
      <w:pPr>
        <w:widowControl w:val="0"/>
        <w:jc w:val="center"/>
        <w:rPr>
          <w:i/>
          <w:sz w:val="16"/>
          <w:szCs w:val="16"/>
          <w:lang w:val="en-US"/>
        </w:rPr>
      </w:pPr>
      <w:r w:rsidRPr="00D61FF2">
        <w:rPr>
          <w:b/>
          <w:sz w:val="16"/>
          <w:szCs w:val="16"/>
          <w:lang w:val="en-US"/>
        </w:rPr>
        <w:t>(</w:t>
      </w:r>
      <w:r w:rsidR="00D61FF2">
        <w:rPr>
          <w:b/>
          <w:sz w:val="16"/>
          <w:szCs w:val="16"/>
        </w:rPr>
        <w:t>вид</w:t>
      </w:r>
      <w:r w:rsidR="00D61FF2" w:rsidRPr="00D61FF2">
        <w:rPr>
          <w:b/>
          <w:sz w:val="16"/>
          <w:szCs w:val="16"/>
          <w:lang w:val="en-US"/>
        </w:rPr>
        <w:t xml:space="preserve"> </w:t>
      </w:r>
      <w:r w:rsidR="00D61FF2">
        <w:rPr>
          <w:b/>
          <w:sz w:val="16"/>
          <w:szCs w:val="16"/>
        </w:rPr>
        <w:t>услуг</w:t>
      </w:r>
      <w:r w:rsidR="00750960">
        <w:rPr>
          <w:rStyle w:val="a7"/>
          <w:b/>
          <w:sz w:val="16"/>
          <w:szCs w:val="16"/>
        </w:rPr>
        <w:footnoteReference w:id="1"/>
      </w:r>
      <w:r w:rsidRPr="00D61FF2">
        <w:rPr>
          <w:b/>
          <w:sz w:val="16"/>
          <w:szCs w:val="16"/>
          <w:lang w:val="en-US"/>
        </w:rPr>
        <w:t xml:space="preserve"> / </w:t>
      </w:r>
      <w:r w:rsidRPr="00752A38">
        <w:rPr>
          <w:i/>
          <w:sz w:val="16"/>
          <w:szCs w:val="16"/>
          <w:lang w:val="en-US"/>
        </w:rPr>
        <w:t>t</w:t>
      </w:r>
      <w:r w:rsidR="00D61FF2">
        <w:rPr>
          <w:i/>
          <w:sz w:val="16"/>
          <w:szCs w:val="16"/>
          <w:lang w:val="en-US"/>
        </w:rPr>
        <w:t>ype of service</w:t>
      </w:r>
      <w:r w:rsidR="00D61FF2" w:rsidRPr="00D61FF2">
        <w:rPr>
          <w:i/>
          <w:sz w:val="16"/>
          <w:szCs w:val="16"/>
          <w:vertAlign w:val="superscript"/>
          <w:lang w:val="en-US"/>
        </w:rPr>
        <w:t>1</w:t>
      </w:r>
      <w:r w:rsidRPr="00D61FF2">
        <w:rPr>
          <w:b/>
          <w:sz w:val="16"/>
          <w:szCs w:val="16"/>
          <w:lang w:val="en-US"/>
        </w:rPr>
        <w:t>)</w:t>
      </w:r>
    </w:p>
    <w:p w14:paraId="38A1607F" w14:textId="234C4DB8" w:rsidR="00DE2F0A" w:rsidRPr="00D61FF2" w:rsidRDefault="00514F3F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issued</w:t>
      </w:r>
      <w:proofErr w:type="gramEnd"/>
      <w:r>
        <w:rPr>
          <w:lang w:val="en-US"/>
        </w:rPr>
        <w:t>_docs</w:t>
      </w:r>
      <w:proofErr w:type="spellEnd"/>
      <w:r>
        <w:rPr>
          <w:lang w:val="en-US"/>
        </w:rPr>
        <w:t xml:space="preserve"> }}</w:t>
      </w:r>
    </w:p>
    <w:p w14:paraId="21FFC92C" w14:textId="08FA6D38" w:rsidR="00DE2F0A" w:rsidRPr="0086304C" w:rsidRDefault="00DE2F0A" w:rsidP="00127EEC">
      <w:pPr>
        <w:widowControl w:val="0"/>
        <w:jc w:val="center"/>
        <w:rPr>
          <w:i/>
          <w:sz w:val="16"/>
          <w:szCs w:val="16"/>
          <w:lang w:val="en-US"/>
        </w:rPr>
      </w:pPr>
      <w:r w:rsidRPr="0086304C">
        <w:rPr>
          <w:b/>
          <w:sz w:val="16"/>
          <w:szCs w:val="16"/>
          <w:lang w:val="en-US"/>
        </w:rPr>
        <w:t>(</w:t>
      </w:r>
      <w:r w:rsidR="0086304C">
        <w:rPr>
          <w:b/>
          <w:sz w:val="16"/>
          <w:szCs w:val="16"/>
        </w:rPr>
        <w:t>выданные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РС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документы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с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указанием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номеров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и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даты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их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выдачи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или</w:t>
      </w:r>
      <w:r w:rsidR="0086304C" w:rsidRPr="0086304C">
        <w:rPr>
          <w:b/>
          <w:sz w:val="16"/>
          <w:szCs w:val="16"/>
          <w:lang w:val="en-US"/>
        </w:rPr>
        <w:t xml:space="preserve"> № </w:t>
      </w:r>
      <w:r w:rsidR="0086304C">
        <w:rPr>
          <w:b/>
          <w:sz w:val="16"/>
          <w:szCs w:val="16"/>
        </w:rPr>
        <w:t>и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дата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письма</w:t>
      </w:r>
      <w:r w:rsidR="0086304C" w:rsidRPr="0086304C">
        <w:rPr>
          <w:b/>
          <w:sz w:val="16"/>
          <w:szCs w:val="16"/>
          <w:lang w:val="en-US"/>
        </w:rPr>
        <w:t>-</w:t>
      </w:r>
      <w:r w:rsidR="0086304C">
        <w:rPr>
          <w:b/>
          <w:sz w:val="16"/>
          <w:szCs w:val="16"/>
        </w:rPr>
        <w:t>заключения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по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рассмотрению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технической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документации</w:t>
      </w:r>
      <w:r w:rsidRPr="0086304C">
        <w:rPr>
          <w:b/>
          <w:sz w:val="16"/>
          <w:szCs w:val="16"/>
          <w:lang w:val="en-US"/>
        </w:rPr>
        <w:t xml:space="preserve"> /</w:t>
      </w:r>
      <w:r w:rsidR="00752A38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document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issued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by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RS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with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the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number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and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date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of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their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issue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or</w:t>
      </w:r>
      <w:r w:rsidR="0086304C" w:rsidRPr="0086304C">
        <w:rPr>
          <w:i/>
          <w:sz w:val="16"/>
          <w:szCs w:val="16"/>
          <w:lang w:val="en-US"/>
        </w:rPr>
        <w:t xml:space="preserve"> # </w:t>
      </w:r>
      <w:r w:rsidR="0086304C">
        <w:rPr>
          <w:i/>
          <w:sz w:val="16"/>
          <w:szCs w:val="16"/>
          <w:lang w:val="en-US"/>
        </w:rPr>
        <w:t>and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date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of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conclusion letter on technical documentation review</w:t>
      </w:r>
      <w:r w:rsidRPr="0086304C">
        <w:rPr>
          <w:b/>
          <w:sz w:val="16"/>
          <w:szCs w:val="16"/>
          <w:lang w:val="en-US"/>
        </w:rPr>
        <w:t>)</w:t>
      </w:r>
    </w:p>
    <w:p w14:paraId="0D78B260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а Заказчик</w:t>
      </w:r>
      <w:r w:rsidR="004610BA">
        <w:rPr>
          <w:b/>
        </w:rPr>
        <w:t xml:space="preserve"> </w:t>
      </w:r>
      <w:r w:rsidR="00B93CCB" w:rsidRPr="00090065">
        <w:rPr>
          <w:b/>
        </w:rPr>
        <w:t>принял</w:t>
      </w:r>
      <w:r w:rsidR="00D03620" w:rsidRPr="00D03620">
        <w:rPr>
          <w:b/>
        </w:rPr>
        <w:t xml:space="preserve"> </w:t>
      </w:r>
      <w:r w:rsidRPr="004610BA">
        <w:rPr>
          <w:b/>
        </w:rPr>
        <w:t>указанные</w:t>
      </w:r>
      <w:r w:rsidR="004610BA">
        <w:rPr>
          <w:b/>
        </w:rPr>
        <w:t xml:space="preserve"> </w:t>
      </w:r>
      <w:r w:rsidRPr="004610BA">
        <w:rPr>
          <w:b/>
        </w:rPr>
        <w:t>услуги</w:t>
      </w:r>
      <w:r w:rsidR="004610BA">
        <w:rPr>
          <w:b/>
        </w:rPr>
        <w:t xml:space="preserve"> </w:t>
      </w:r>
      <w:r w:rsidRPr="004610BA">
        <w:rPr>
          <w:b/>
        </w:rPr>
        <w:t>к</w:t>
      </w:r>
      <w:r w:rsidR="004610BA">
        <w:rPr>
          <w:b/>
        </w:rPr>
        <w:t xml:space="preserve"> </w:t>
      </w:r>
      <w:r w:rsidRPr="004610BA">
        <w:rPr>
          <w:b/>
        </w:rPr>
        <w:t>оплате.</w:t>
      </w:r>
    </w:p>
    <w:p w14:paraId="6A5FB3FC" w14:textId="77777777" w:rsidR="001A4A0D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 the Customer</w:t>
      </w:r>
      <w:r w:rsidRPr="00090065">
        <w:rPr>
          <w:i/>
          <w:lang w:val="en-US"/>
        </w:rPr>
        <w:t xml:space="preserve"> had accepted</w:t>
      </w:r>
      <w:r w:rsidR="00D03620" w:rsidRPr="00090065">
        <w:rPr>
          <w:i/>
          <w:lang w:val="en-US"/>
        </w:rPr>
        <w:t xml:space="preserve"> </w:t>
      </w:r>
      <w:r w:rsidRPr="00D03620">
        <w:rPr>
          <w:i/>
          <w:lang w:val="en-US"/>
        </w:rPr>
        <w:t>the mentioned services for payment.</w:t>
      </w: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932"/>
      </w:tblGrid>
      <w:tr w:rsidR="00725A2D" w14:paraId="5A509BE6" w14:textId="77777777" w:rsidTr="00DF0DDB">
        <w:trPr>
          <w:cantSplit/>
        </w:trPr>
        <w:tc>
          <w:tcPr>
            <w:tcW w:w="2405" w:type="dxa"/>
            <w:tcBorders>
              <w:bottom w:val="nil"/>
            </w:tcBorders>
            <w:noWrap/>
          </w:tcPr>
          <w:p w14:paraId="7488C3B4" w14:textId="5771CBFB" w:rsidR="003C7E2E" w:rsidRPr="003C7E2E" w:rsidRDefault="008B21C1" w:rsidP="003C7E2E">
            <w:pPr>
              <w:widowControl w:val="0"/>
              <w:spacing w:before="12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3C7E2E" w:rsidRPr="004610BA">
              <w:rPr>
                <w:b/>
              </w:rPr>
              <w:t>Место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оказания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услуг</w:t>
            </w:r>
            <w:r w:rsidR="003C7E2E" w:rsidRPr="0018499E">
              <w:rPr>
                <w:b/>
              </w:rPr>
              <w:t xml:space="preserve"> </w:t>
            </w:r>
          </w:p>
        </w:tc>
        <w:tc>
          <w:tcPr>
            <w:tcW w:w="7932" w:type="dxa"/>
          </w:tcPr>
          <w:p w14:paraId="3DC8C594" w14:textId="27B185F2" w:rsidR="003C7E2E" w:rsidRPr="00A236FD" w:rsidRDefault="00F22277" w:rsidP="003C7E2E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6179BE4A" w14:textId="77777777" w:rsidR="001A4A0D" w:rsidRDefault="001A4A0D" w:rsidP="0018499E">
      <w:pPr>
        <w:widowControl w:val="0"/>
        <w:rPr>
          <w:b/>
          <w:sz w:val="16"/>
          <w:szCs w:val="16"/>
          <w:lang w:val="en-US"/>
        </w:rPr>
      </w:pPr>
      <w:r w:rsidRPr="00D03620">
        <w:rPr>
          <w:i/>
          <w:lang w:val="en-US"/>
        </w:rPr>
        <w:t>Place</w:t>
      </w:r>
      <w:r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of</w:t>
      </w:r>
      <w:r w:rsidR="004610BA"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services</w:t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DF0DDB" w:rsidRPr="00DF0DDB">
        <w:rPr>
          <w:b/>
          <w:lang w:val="en-US"/>
        </w:rPr>
        <w:t xml:space="preserve">         </w:t>
      </w:r>
      <w:proofErr w:type="gramStart"/>
      <w:r w:rsidR="00DF0DDB" w:rsidRPr="00DF0DDB">
        <w:rPr>
          <w:b/>
          <w:lang w:val="en-US"/>
        </w:rPr>
        <w:t xml:space="preserve">   </w:t>
      </w:r>
      <w:r w:rsidRPr="00210FDE">
        <w:rPr>
          <w:b/>
          <w:sz w:val="16"/>
          <w:szCs w:val="16"/>
          <w:lang w:val="en-US"/>
        </w:rPr>
        <w:t>(</w:t>
      </w:r>
      <w:proofErr w:type="gramEnd"/>
      <w:r w:rsidRPr="0068170F">
        <w:rPr>
          <w:b/>
          <w:sz w:val="16"/>
          <w:szCs w:val="16"/>
        </w:rPr>
        <w:t>город</w:t>
      </w:r>
      <w:r w:rsidRPr="00210FDE">
        <w:rPr>
          <w:b/>
          <w:sz w:val="16"/>
          <w:szCs w:val="16"/>
          <w:lang w:val="en-US"/>
        </w:rPr>
        <w:t xml:space="preserve">, </w:t>
      </w:r>
      <w:r w:rsidRPr="0068170F">
        <w:rPr>
          <w:b/>
          <w:sz w:val="16"/>
          <w:szCs w:val="16"/>
        </w:rPr>
        <w:t>страна</w:t>
      </w:r>
      <w:r w:rsidRPr="00210FDE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city</w:t>
      </w:r>
      <w:r w:rsidRPr="00210FDE">
        <w:rPr>
          <w:i/>
          <w:sz w:val="16"/>
          <w:szCs w:val="16"/>
          <w:lang w:val="en-US"/>
        </w:rPr>
        <w:t xml:space="preserve">, </w:t>
      </w:r>
      <w:r w:rsidRPr="0068170F">
        <w:rPr>
          <w:i/>
          <w:sz w:val="16"/>
          <w:szCs w:val="16"/>
          <w:lang w:val="en-US"/>
        </w:rPr>
        <w:t>state</w:t>
      </w:r>
      <w:r w:rsidRPr="00210FDE">
        <w:rPr>
          <w:b/>
          <w:sz w:val="16"/>
          <w:szCs w:val="16"/>
          <w:lang w:val="en-US"/>
        </w:rPr>
        <w:t>)</w:t>
      </w:r>
    </w:p>
    <w:p w14:paraId="168600C4" w14:textId="77777777" w:rsidR="001F3610" w:rsidRPr="00E70BC8" w:rsidRDefault="001F3610" w:rsidP="0018499E">
      <w:pPr>
        <w:widowControl w:val="0"/>
        <w:rPr>
          <w:b/>
          <w:sz w:val="8"/>
          <w:szCs w:val="8"/>
          <w:lang w:val="en-US"/>
        </w:rPr>
      </w:pPr>
    </w:p>
    <w:tbl>
      <w:tblPr>
        <w:tblStyle w:val="af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972"/>
        <w:gridCol w:w="7365"/>
      </w:tblGrid>
      <w:tr w:rsidR="00725A2D" w:rsidRPr="00E02AD2" w14:paraId="2FF89063" w14:textId="77777777" w:rsidTr="00DF0DDB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DD8178D" w14:textId="60FFFBF5" w:rsidR="001F3610" w:rsidRPr="001F3610" w:rsidRDefault="008B21C1" w:rsidP="0018499E">
            <w:pPr>
              <w:widowControl w:val="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1F3610">
              <w:rPr>
                <w:b/>
              </w:rPr>
              <w:t>Стоимость услуг составляет</w:t>
            </w:r>
          </w:p>
        </w:tc>
        <w:tc>
          <w:tcPr>
            <w:tcW w:w="7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C467A" w14:textId="172F2908" w:rsidR="001F3610" w:rsidRPr="00250D2D" w:rsidRDefault="00050877" w:rsidP="0018499E">
            <w:pPr>
              <w:widowControl w:val="0"/>
              <w:rPr>
                <w:lang w:val="en-US"/>
              </w:rPr>
            </w:pPr>
            <w:r w:rsidRPr="00CB1557">
              <w:t xml:space="preserve"> </w:t>
            </w:r>
            <w:proofErr w:type="gramStart"/>
            <w:r w:rsidR="00250D2D">
              <w:rPr>
                <w:lang w:val="en-US"/>
              </w:rPr>
              <w:t xml:space="preserve">{{ </w:t>
            </w:r>
            <w:proofErr w:type="spellStart"/>
            <w:r w:rsidR="00250D2D">
              <w:rPr>
                <w:lang w:val="en-US"/>
              </w:rPr>
              <w:t>service</w:t>
            </w:r>
            <w:proofErr w:type="gramEnd"/>
            <w:r w:rsidR="00250D2D">
              <w:rPr>
                <w:lang w:val="en-US"/>
              </w:rPr>
              <w:t>_cost</w:t>
            </w:r>
            <w:proofErr w:type="spellEnd"/>
            <w:r w:rsidR="00250D2D">
              <w:rPr>
                <w:lang w:val="en-US"/>
              </w:rPr>
              <w:t xml:space="preserve"> }}</w:t>
            </w:r>
          </w:p>
        </w:tc>
      </w:tr>
    </w:tbl>
    <w:p w14:paraId="3E580502" w14:textId="142F42EA" w:rsidR="00F91299" w:rsidRDefault="001A4A0D" w:rsidP="0018499E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 xml:space="preserve">The </w:t>
      </w:r>
      <w:r w:rsidR="009270E8" w:rsidRPr="004E2D30">
        <w:rPr>
          <w:i/>
          <w:lang w:val="en-US"/>
        </w:rPr>
        <w:t>cost of services is</w:t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 w:rsidRPr="002671AD">
        <w:rPr>
          <w:b/>
          <w:sz w:val="16"/>
          <w:lang w:val="en-US"/>
        </w:rPr>
        <w:t>(</w:t>
      </w:r>
      <w:r w:rsidR="00F91299" w:rsidRPr="002671AD">
        <w:rPr>
          <w:b/>
          <w:sz w:val="16"/>
        </w:rPr>
        <w:t>цифрами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прописью</w:t>
      </w:r>
      <w:r w:rsidR="00F91299" w:rsidRPr="002671AD">
        <w:rPr>
          <w:b/>
          <w:sz w:val="16"/>
          <w:lang w:val="en-US"/>
        </w:rPr>
        <w:t xml:space="preserve"> / </w:t>
      </w:r>
      <w:r w:rsidR="00F91299" w:rsidRPr="002671AD">
        <w:rPr>
          <w:i/>
          <w:sz w:val="16"/>
          <w:lang w:val="en-US"/>
        </w:rPr>
        <w:t>in figures and words</w:t>
      </w:r>
      <w:r w:rsidR="00F91299" w:rsidRPr="002671AD">
        <w:rPr>
          <w:b/>
          <w:sz w:val="16"/>
          <w:lang w:val="en-US"/>
        </w:rPr>
        <w:t>)</w:t>
      </w:r>
    </w:p>
    <w:p w14:paraId="7426D40F" w14:textId="77777777" w:rsidR="001A41F5" w:rsidRPr="00E70BC8" w:rsidRDefault="001A41F5" w:rsidP="0018499E">
      <w:pPr>
        <w:widowControl w:val="0"/>
        <w:rPr>
          <w:i/>
          <w:sz w:val="8"/>
          <w:szCs w:val="8"/>
          <w:lang w:val="en-US"/>
        </w:rPr>
      </w:pPr>
    </w:p>
    <w:p w14:paraId="51C50547" w14:textId="77777777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Заказчик ознакомлен и согласен с Общими условиями оказания услуг Регистром</w:t>
      </w:r>
      <w:r w:rsidR="00BA2B95" w:rsidRPr="004610BA">
        <w:rPr>
          <w:b/>
        </w:rPr>
        <w:t xml:space="preserve"> (</w:t>
      </w:r>
      <w:r w:rsidR="00F0722C" w:rsidRPr="004610BA">
        <w:rPr>
          <w:b/>
        </w:rPr>
        <w:t>www.rs-class.org</w:t>
      </w:r>
      <w:r w:rsidR="00BA2B95" w:rsidRPr="004610BA">
        <w:rPr>
          <w:b/>
        </w:rPr>
        <w:t>)</w:t>
      </w:r>
      <w:r w:rsidRPr="004610BA">
        <w:rPr>
          <w:b/>
        </w:rPr>
        <w:t>.</w:t>
      </w:r>
    </w:p>
    <w:p w14:paraId="0E684FAF" w14:textId="77777777" w:rsidR="001A4A0D" w:rsidRPr="00104AA1" w:rsidRDefault="001A4A0D" w:rsidP="007242DF">
      <w:pPr>
        <w:widowControl w:val="0"/>
        <w:rPr>
          <w:i/>
          <w:lang w:val="en-US"/>
        </w:rPr>
      </w:pPr>
      <w:r w:rsidRPr="00104AA1">
        <w:rPr>
          <w:i/>
          <w:lang w:val="en-US"/>
        </w:rPr>
        <w:t xml:space="preserve">The Customer has been familiarized with General Conditions for </w:t>
      </w:r>
      <w:r w:rsidR="00E73F1C" w:rsidRPr="00104AA1">
        <w:rPr>
          <w:i/>
          <w:lang w:val="en-US"/>
        </w:rPr>
        <w:t>R</w:t>
      </w:r>
      <w:r w:rsidRPr="00104AA1">
        <w:rPr>
          <w:i/>
          <w:lang w:val="en-US"/>
        </w:rPr>
        <w:t xml:space="preserve">endering </w:t>
      </w:r>
      <w:r w:rsidR="00E73F1C" w:rsidRPr="00104AA1">
        <w:rPr>
          <w:i/>
          <w:lang w:val="en-US"/>
        </w:rPr>
        <w:t>S</w:t>
      </w:r>
      <w:r w:rsidRPr="00104AA1">
        <w:rPr>
          <w:i/>
          <w:lang w:val="en-US"/>
        </w:rPr>
        <w:t xml:space="preserve">ervices </w:t>
      </w:r>
      <w:r w:rsidR="00861E5D" w:rsidRPr="00104AA1">
        <w:rPr>
          <w:i/>
          <w:lang w:val="en-US"/>
        </w:rPr>
        <w:t xml:space="preserve">by the </w:t>
      </w:r>
      <w:r w:rsidRPr="00104AA1">
        <w:rPr>
          <w:i/>
          <w:lang w:val="en-US"/>
        </w:rPr>
        <w:t>Register and has agreed with them</w:t>
      </w:r>
      <w:r w:rsidR="00BA2B95" w:rsidRPr="00104AA1">
        <w:rPr>
          <w:i/>
          <w:lang w:val="en-US"/>
        </w:rPr>
        <w:t xml:space="preserve"> (</w:t>
      </w:r>
      <w:r w:rsidR="00F0722C" w:rsidRPr="00104AA1">
        <w:rPr>
          <w:i/>
          <w:lang w:val="en-US"/>
        </w:rPr>
        <w:t>www.rs-class.org</w:t>
      </w:r>
      <w:r w:rsidR="00BA2B95" w:rsidRPr="00104AA1">
        <w:rPr>
          <w:i/>
          <w:lang w:val="en-US"/>
        </w:rPr>
        <w:t>)</w:t>
      </w:r>
      <w:r w:rsidRPr="00104AA1">
        <w:rPr>
          <w:i/>
          <w:lang w:val="en-US"/>
        </w:rPr>
        <w:t>.</w:t>
      </w:r>
    </w:p>
    <w:p w14:paraId="00CC5845" w14:textId="77777777" w:rsidR="00D66BA3" w:rsidRPr="00C56DAE" w:rsidRDefault="00D66BA3" w:rsidP="007242DF">
      <w:pPr>
        <w:widowControl w:val="0"/>
        <w:rPr>
          <w:b/>
          <w:sz w:val="8"/>
          <w:szCs w:val="8"/>
          <w:lang w:val="en-US"/>
        </w:rPr>
      </w:pPr>
    </w:p>
    <w:p w14:paraId="52C5ACB6" w14:textId="55358216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Настоящий</w:t>
      </w:r>
      <w:r w:rsidR="004610BA">
        <w:rPr>
          <w:b/>
        </w:rPr>
        <w:t xml:space="preserve"> </w:t>
      </w:r>
      <w:r w:rsidRPr="004610BA">
        <w:rPr>
          <w:b/>
        </w:rPr>
        <w:t>акт</w:t>
      </w:r>
      <w:r w:rsidR="004610BA">
        <w:rPr>
          <w:b/>
        </w:rPr>
        <w:t xml:space="preserve"> </w:t>
      </w:r>
      <w:r w:rsidRPr="004610BA">
        <w:rPr>
          <w:b/>
        </w:rPr>
        <w:t>составлен</w:t>
      </w:r>
      <w:r w:rsidR="004610BA">
        <w:rPr>
          <w:b/>
        </w:rPr>
        <w:t xml:space="preserve"> </w:t>
      </w:r>
      <w:r w:rsidRPr="004610BA">
        <w:rPr>
          <w:b/>
        </w:rPr>
        <w:t>в</w:t>
      </w:r>
      <w:r w:rsidR="004610BA">
        <w:rPr>
          <w:b/>
        </w:rPr>
        <w:t xml:space="preserve"> </w:t>
      </w:r>
      <w:r w:rsidRPr="004610BA">
        <w:rPr>
          <w:b/>
        </w:rPr>
        <w:t>двух</w:t>
      </w:r>
      <w:r w:rsidR="004610BA">
        <w:rPr>
          <w:b/>
        </w:rPr>
        <w:t xml:space="preserve"> </w:t>
      </w:r>
      <w:r w:rsidRPr="004610BA">
        <w:rPr>
          <w:b/>
        </w:rPr>
        <w:t>экземплярах,</w:t>
      </w:r>
      <w:r w:rsidR="004610BA">
        <w:rPr>
          <w:b/>
        </w:rPr>
        <w:t xml:space="preserve"> </w:t>
      </w:r>
      <w:r w:rsidRPr="004610BA">
        <w:rPr>
          <w:b/>
        </w:rPr>
        <w:t>по</w:t>
      </w:r>
      <w:r w:rsidR="004610BA">
        <w:rPr>
          <w:b/>
        </w:rPr>
        <w:t xml:space="preserve"> </w:t>
      </w:r>
      <w:r w:rsidRPr="004610BA">
        <w:rPr>
          <w:b/>
        </w:rPr>
        <w:t>одному</w:t>
      </w:r>
      <w:r w:rsidR="004610BA">
        <w:rPr>
          <w:b/>
        </w:rPr>
        <w:t xml:space="preserve"> </w:t>
      </w:r>
      <w:r w:rsidRPr="004610BA">
        <w:rPr>
          <w:b/>
        </w:rPr>
        <w:t>для</w:t>
      </w:r>
      <w:r w:rsidR="004610BA">
        <w:rPr>
          <w:b/>
        </w:rPr>
        <w:t xml:space="preserve"> </w:t>
      </w:r>
      <w:r w:rsidRPr="004610BA">
        <w:rPr>
          <w:b/>
        </w:rPr>
        <w:t>каждой</w:t>
      </w:r>
      <w:r w:rsidR="004610BA">
        <w:rPr>
          <w:b/>
        </w:rPr>
        <w:t xml:space="preserve"> </w:t>
      </w:r>
      <w:r w:rsidRPr="004610BA">
        <w:rPr>
          <w:b/>
        </w:rPr>
        <w:t>стороны.</w:t>
      </w:r>
    </w:p>
    <w:p w14:paraId="047FAE8B" w14:textId="77777777" w:rsidR="001A4A0D" w:rsidRPr="004E2D30" w:rsidRDefault="001A4A0D" w:rsidP="007242DF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>The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present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Certificate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is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signed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in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two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copies,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one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for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each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party.</w:t>
      </w:r>
    </w:p>
    <w:p w14:paraId="3157B79B" w14:textId="2FF2895B" w:rsidR="001A4A0D" w:rsidRPr="004610BA" w:rsidRDefault="00676CE6" w:rsidP="0018499E">
      <w:pPr>
        <w:widowControl w:val="0"/>
        <w:spacing w:before="240"/>
        <w:rPr>
          <w:b/>
          <w:lang w:val="en-US"/>
        </w:rPr>
      </w:pPr>
      <w:r>
        <w:rPr>
          <w:b/>
        </w:rPr>
        <w:t>Регистр</w:t>
      </w:r>
      <w:r w:rsidR="001A4A0D" w:rsidRPr="004610BA">
        <w:rPr>
          <w:b/>
          <w:lang w:val="en-US"/>
        </w:rPr>
        <w:t>:</w:t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>
        <w:rPr>
          <w:b/>
        </w:rPr>
        <w:t>Заказчик</w:t>
      </w:r>
      <w:r w:rsidR="001A4A0D" w:rsidRPr="004610BA">
        <w:rPr>
          <w:b/>
          <w:lang w:val="en-US"/>
        </w:rPr>
        <w:t>:</w:t>
      </w:r>
    </w:p>
    <w:p w14:paraId="0D2B7620" w14:textId="4075EB9F" w:rsidR="00BB196C" w:rsidRDefault="00676CE6" w:rsidP="00BB196C">
      <w:pPr>
        <w:widowControl w:val="0"/>
        <w:rPr>
          <w:i/>
          <w:lang w:val="en-US"/>
        </w:rPr>
      </w:pPr>
      <w:r>
        <w:rPr>
          <w:i/>
          <w:lang w:val="en-US"/>
        </w:rPr>
        <w:t>Register</w:t>
      </w:r>
      <w:r w:rsidR="001A4A0D" w:rsidRPr="004E2D30">
        <w:rPr>
          <w:i/>
          <w:lang w:val="en-US"/>
        </w:rPr>
        <w:t>:</w:t>
      </w:r>
      <w:r w:rsidR="001A4A0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>
        <w:rPr>
          <w:i/>
          <w:lang w:val="en-US"/>
        </w:rPr>
        <w:t>Customer</w:t>
      </w:r>
      <w:r w:rsidR="001A4A0D" w:rsidRPr="004E2D30">
        <w:rPr>
          <w:i/>
          <w:lang w:val="en-US"/>
        </w:rPr>
        <w:t>:</w:t>
      </w:r>
    </w:p>
    <w:p w14:paraId="575F61AC" w14:textId="77777777" w:rsidR="005D7AEC" w:rsidRPr="001535B9" w:rsidRDefault="005D7AEC" w:rsidP="00BB196C">
      <w:pPr>
        <w:widowControl w:val="0"/>
        <w:rPr>
          <w:i/>
          <w:sz w:val="16"/>
          <w:szCs w:val="16"/>
          <w:lang w:val="en-US"/>
        </w:rPr>
      </w:pPr>
    </w:p>
    <w:tbl>
      <w:tblPr>
        <w:tblStyle w:val="af"/>
        <w:tblW w:w="1009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4"/>
        <w:gridCol w:w="283"/>
        <w:gridCol w:w="1843"/>
        <w:gridCol w:w="283"/>
        <w:gridCol w:w="1134"/>
        <w:gridCol w:w="2127"/>
        <w:gridCol w:w="283"/>
        <w:gridCol w:w="1843"/>
        <w:gridCol w:w="283"/>
      </w:tblGrid>
      <w:tr w:rsidR="00A3532F" w:rsidRPr="005D7AEC" w14:paraId="18D6C456" w14:textId="77777777" w:rsidTr="00A236FD">
        <w:tc>
          <w:tcPr>
            <w:tcW w:w="2014" w:type="dxa"/>
            <w:tcBorders>
              <w:bottom w:val="single" w:sz="4" w:space="0" w:color="auto"/>
            </w:tcBorders>
          </w:tcPr>
          <w:p w14:paraId="0132D83C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169E139F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4963797A" w14:textId="56B1DC3A" w:rsidR="00A3532F" w:rsidRPr="00A236FD" w:rsidRDefault="002E60FF" w:rsidP="003B6B2B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1D70B1">
              <w:rPr>
                <w:lang w:val="en-US"/>
              </w:rPr>
              <w:t>surveyor</w:t>
            </w:r>
            <w:bookmarkStart w:id="0" w:name="_GoBack"/>
            <w:bookmarkEnd w:id="0"/>
            <w:r>
              <w:rPr>
                <w:lang w:val="en-US"/>
              </w:rPr>
              <w:t>_signer }}</w:t>
            </w:r>
          </w:p>
        </w:tc>
        <w:tc>
          <w:tcPr>
            <w:tcW w:w="283" w:type="dxa"/>
          </w:tcPr>
          <w:p w14:paraId="083823F0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134" w:type="dxa"/>
          </w:tcPr>
          <w:p w14:paraId="6CC76B7A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973177D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0F58ED1B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618CDE5A" w14:textId="7293451D" w:rsidR="00A3532F" w:rsidRPr="00A236FD" w:rsidRDefault="00DA03AB" w:rsidP="003B6B2B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1D70B1"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_signer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43B0FB7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</w:tr>
    </w:tbl>
    <w:p w14:paraId="0236DD9B" w14:textId="77777777" w:rsidR="001A4A0D" w:rsidRDefault="00C105BB" w:rsidP="0018499E">
      <w:pPr>
        <w:widowControl w:val="0"/>
        <w:rPr>
          <w:b/>
          <w:lang w:val="en-US"/>
        </w:rPr>
      </w:pPr>
      <w:r w:rsidRPr="00C105BB">
        <w:rPr>
          <w:b/>
          <w:sz w:val="16"/>
          <w:szCs w:val="16"/>
          <w:lang w:val="en-US"/>
        </w:rPr>
        <w:t>        </w:t>
      </w:r>
      <w:r w:rsidR="001A4A0D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</w:t>
      </w:r>
      <w:r w:rsidR="001A4A0D" w:rsidRPr="00C105BB">
        <w:rPr>
          <w:b/>
          <w:sz w:val="16"/>
          <w:szCs w:val="16"/>
          <w:lang w:val="en-US"/>
        </w:rPr>
        <w:t xml:space="preserve">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1A4A0D" w:rsidRPr="00C105BB">
        <w:rPr>
          <w:b/>
          <w:sz w:val="16"/>
          <w:szCs w:val="16"/>
          <w:lang w:val="en-US"/>
        </w:rPr>
        <w:t>)</w:t>
      </w:r>
      <w:r w:rsidR="00861E5D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C469AE">
        <w:rPr>
          <w:b/>
          <w:sz w:val="16"/>
          <w:szCs w:val="16"/>
          <w:lang w:val="en-US"/>
        </w:rPr>
        <w:t>     </w:t>
      </w:r>
      <w:proofErr w:type="gramStart"/>
      <w:r w:rsidR="00C469AE">
        <w:rPr>
          <w:b/>
          <w:sz w:val="16"/>
          <w:szCs w:val="16"/>
          <w:lang w:val="en-US"/>
        </w:rPr>
        <w:t>   </w:t>
      </w:r>
      <w:r w:rsidR="00D35953" w:rsidRPr="00C105BB">
        <w:rPr>
          <w:b/>
          <w:sz w:val="16"/>
          <w:szCs w:val="16"/>
          <w:lang w:val="en-US"/>
        </w:rPr>
        <w:t>(</w:t>
      </w:r>
      <w:proofErr w:type="gramEnd"/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D35953" w:rsidRPr="00C105BB">
        <w:rPr>
          <w:b/>
          <w:sz w:val="16"/>
          <w:szCs w:val="16"/>
          <w:lang w:val="en-US"/>
        </w:rPr>
        <w:t>)</w:t>
      </w:r>
      <w:r w:rsidR="00D35953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</w:p>
    <w:p w14:paraId="6CC0BE3F" w14:textId="40A62D2B" w:rsidR="00FE7187" w:rsidRPr="004F7CB5" w:rsidRDefault="00D35953" w:rsidP="004F7CB5">
      <w:pPr>
        <w:widowControl w:val="0"/>
        <w:pBdr>
          <w:between w:val="single" w:sz="4" w:space="1" w:color="auto"/>
        </w:pBdr>
        <w:spacing w:before="120"/>
        <w:rPr>
          <w:i/>
          <w:sz w:val="16"/>
          <w:szCs w:val="16"/>
          <w:lang w:val="en-US"/>
        </w:rPr>
      </w:pP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C105BB" w:rsidRPr="00C105BB">
        <w:rPr>
          <w:b/>
          <w:lang w:val="en-US"/>
        </w:rPr>
        <w:tab/>
      </w: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</w:p>
    <w:sectPr w:rsidR="00FE7187" w:rsidRPr="004F7CB5" w:rsidSect="00E16781">
      <w:pgSz w:w="11906" w:h="16838" w:code="9"/>
      <w:pgMar w:top="851" w:right="56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B8040B" w14:textId="77777777" w:rsidR="009F7E88" w:rsidRDefault="009F7E88">
      <w:r>
        <w:separator/>
      </w:r>
    </w:p>
  </w:endnote>
  <w:endnote w:type="continuationSeparator" w:id="0">
    <w:p w14:paraId="1BDAA28B" w14:textId="77777777" w:rsidR="009F7E88" w:rsidRDefault="009F7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070DC" w14:textId="77777777" w:rsidR="009F7E88" w:rsidRDefault="009F7E88">
      <w:r>
        <w:separator/>
      </w:r>
    </w:p>
  </w:footnote>
  <w:footnote w:type="continuationSeparator" w:id="0">
    <w:p w14:paraId="1D3DCB77" w14:textId="77777777" w:rsidR="009F7E88" w:rsidRDefault="009F7E88">
      <w:r>
        <w:continuationSeparator/>
      </w:r>
    </w:p>
  </w:footnote>
  <w:footnote w:id="1">
    <w:p w14:paraId="11708532" w14:textId="12BF5F6F" w:rsidR="00750960" w:rsidRPr="00750960" w:rsidRDefault="00750960">
      <w:pPr>
        <w:pStyle w:val="a5"/>
        <w:rPr>
          <w:sz w:val="16"/>
          <w:szCs w:val="16"/>
        </w:rPr>
      </w:pPr>
      <w:r w:rsidRPr="00750960">
        <w:rPr>
          <w:rStyle w:val="a7"/>
          <w:sz w:val="16"/>
          <w:szCs w:val="16"/>
        </w:rPr>
        <w:footnoteRef/>
      </w:r>
      <w:r w:rsidRPr="00750960">
        <w:rPr>
          <w:sz w:val="16"/>
          <w:szCs w:val="16"/>
        </w:rPr>
        <w:t xml:space="preserve"> Вид услуг должен соответствовать </w:t>
      </w:r>
      <w:r>
        <w:rPr>
          <w:sz w:val="16"/>
          <w:szCs w:val="16"/>
        </w:rPr>
        <w:t>указанному в заявке и в расчёте трудоёмкости</w:t>
      </w:r>
    </w:p>
    <w:p w14:paraId="29F6ABD4" w14:textId="3EEB05C9" w:rsidR="00750960" w:rsidRPr="00750960" w:rsidRDefault="00750960">
      <w:pPr>
        <w:pStyle w:val="a5"/>
        <w:rPr>
          <w:i/>
          <w:sz w:val="16"/>
          <w:szCs w:val="16"/>
          <w:lang w:val="en-US"/>
        </w:rPr>
      </w:pPr>
      <w:r w:rsidRPr="00C56DAE">
        <w:rPr>
          <w:sz w:val="16"/>
          <w:szCs w:val="16"/>
        </w:rPr>
        <w:t xml:space="preserve">  </w:t>
      </w:r>
      <w:r w:rsidRPr="00750960">
        <w:rPr>
          <w:i/>
          <w:sz w:val="16"/>
          <w:szCs w:val="16"/>
          <w:lang w:val="en-US"/>
        </w:rPr>
        <w:t xml:space="preserve">Type of </w:t>
      </w:r>
      <w:r>
        <w:rPr>
          <w:i/>
          <w:sz w:val="16"/>
          <w:szCs w:val="16"/>
          <w:lang w:val="en-US"/>
        </w:rPr>
        <w:t>service shall comply with those specified in the application and labor input calculation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6DE5"/>
    <w:multiLevelType w:val="hybridMultilevel"/>
    <w:tmpl w:val="F44A51D2"/>
    <w:lvl w:ilvl="0" w:tplc="4F7CC80C">
      <w:numFmt w:val="bullet"/>
      <w:lvlText w:val="-"/>
      <w:lvlJc w:val="left"/>
      <w:pPr>
        <w:ind w:left="25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7E"/>
    <w:rsid w:val="00003049"/>
    <w:rsid w:val="000039E7"/>
    <w:rsid w:val="00010EA7"/>
    <w:rsid w:val="000167E0"/>
    <w:rsid w:val="00044390"/>
    <w:rsid w:val="00050877"/>
    <w:rsid w:val="00060ACD"/>
    <w:rsid w:val="000639B2"/>
    <w:rsid w:val="000823F8"/>
    <w:rsid w:val="00090065"/>
    <w:rsid w:val="000E306D"/>
    <w:rsid w:val="000F7918"/>
    <w:rsid w:val="00104AA1"/>
    <w:rsid w:val="00106195"/>
    <w:rsid w:val="00111B80"/>
    <w:rsid w:val="00115A37"/>
    <w:rsid w:val="00127EEC"/>
    <w:rsid w:val="00140A7A"/>
    <w:rsid w:val="001526F1"/>
    <w:rsid w:val="001535B9"/>
    <w:rsid w:val="0016060A"/>
    <w:rsid w:val="0017754B"/>
    <w:rsid w:val="0018499E"/>
    <w:rsid w:val="00197A70"/>
    <w:rsid w:val="001A41F5"/>
    <w:rsid w:val="001A4A0D"/>
    <w:rsid w:val="001A7505"/>
    <w:rsid w:val="001D70B1"/>
    <w:rsid w:val="001E2664"/>
    <w:rsid w:val="001E4D00"/>
    <w:rsid w:val="001E7E01"/>
    <w:rsid w:val="001F3610"/>
    <w:rsid w:val="001F6B89"/>
    <w:rsid w:val="00205D59"/>
    <w:rsid w:val="00210FDE"/>
    <w:rsid w:val="00213603"/>
    <w:rsid w:val="00216974"/>
    <w:rsid w:val="00221BAC"/>
    <w:rsid w:val="0023479F"/>
    <w:rsid w:val="00244879"/>
    <w:rsid w:val="00250D2D"/>
    <w:rsid w:val="00257600"/>
    <w:rsid w:val="00257877"/>
    <w:rsid w:val="002609AE"/>
    <w:rsid w:val="0026444C"/>
    <w:rsid w:val="002812F1"/>
    <w:rsid w:val="002851CA"/>
    <w:rsid w:val="00297A36"/>
    <w:rsid w:val="002B5D30"/>
    <w:rsid w:val="002C6640"/>
    <w:rsid w:val="002C77A4"/>
    <w:rsid w:val="002E60FF"/>
    <w:rsid w:val="002F333B"/>
    <w:rsid w:val="00322FD7"/>
    <w:rsid w:val="00350AB0"/>
    <w:rsid w:val="00354DF2"/>
    <w:rsid w:val="00357BEA"/>
    <w:rsid w:val="003A1E20"/>
    <w:rsid w:val="003B6B2B"/>
    <w:rsid w:val="003C5BD4"/>
    <w:rsid w:val="003C7E2E"/>
    <w:rsid w:val="003D0B3A"/>
    <w:rsid w:val="003E2831"/>
    <w:rsid w:val="003F2A17"/>
    <w:rsid w:val="003F7FD0"/>
    <w:rsid w:val="004073F6"/>
    <w:rsid w:val="00432692"/>
    <w:rsid w:val="004541E2"/>
    <w:rsid w:val="00457978"/>
    <w:rsid w:val="004610BA"/>
    <w:rsid w:val="00465EAE"/>
    <w:rsid w:val="00473539"/>
    <w:rsid w:val="00491808"/>
    <w:rsid w:val="004978ED"/>
    <w:rsid w:val="004A6062"/>
    <w:rsid w:val="004C1343"/>
    <w:rsid w:val="004C225C"/>
    <w:rsid w:val="004C455B"/>
    <w:rsid w:val="004C4C03"/>
    <w:rsid w:val="004C7572"/>
    <w:rsid w:val="004E22E2"/>
    <w:rsid w:val="004E2D30"/>
    <w:rsid w:val="004E66CD"/>
    <w:rsid w:val="004E7C6E"/>
    <w:rsid w:val="004F7CB5"/>
    <w:rsid w:val="00503A56"/>
    <w:rsid w:val="00514F3F"/>
    <w:rsid w:val="00516D2D"/>
    <w:rsid w:val="005204AB"/>
    <w:rsid w:val="00547C90"/>
    <w:rsid w:val="005537A7"/>
    <w:rsid w:val="0057114D"/>
    <w:rsid w:val="005834A5"/>
    <w:rsid w:val="005A2C1A"/>
    <w:rsid w:val="005B6B65"/>
    <w:rsid w:val="005D4D7E"/>
    <w:rsid w:val="005D7AEC"/>
    <w:rsid w:val="005E22E1"/>
    <w:rsid w:val="005F03F5"/>
    <w:rsid w:val="006137DD"/>
    <w:rsid w:val="0063205C"/>
    <w:rsid w:val="00632FE4"/>
    <w:rsid w:val="006372B5"/>
    <w:rsid w:val="0064699F"/>
    <w:rsid w:val="00657C43"/>
    <w:rsid w:val="00661B8D"/>
    <w:rsid w:val="00665D70"/>
    <w:rsid w:val="00676CE6"/>
    <w:rsid w:val="0068170F"/>
    <w:rsid w:val="00694834"/>
    <w:rsid w:val="006A358B"/>
    <w:rsid w:val="006A7F1A"/>
    <w:rsid w:val="006B4293"/>
    <w:rsid w:val="006D17C7"/>
    <w:rsid w:val="006D733B"/>
    <w:rsid w:val="006F582D"/>
    <w:rsid w:val="00720674"/>
    <w:rsid w:val="007242DF"/>
    <w:rsid w:val="00725A2D"/>
    <w:rsid w:val="00741C31"/>
    <w:rsid w:val="0075038F"/>
    <w:rsid w:val="00750626"/>
    <w:rsid w:val="00750960"/>
    <w:rsid w:val="00752A38"/>
    <w:rsid w:val="007535C7"/>
    <w:rsid w:val="00754628"/>
    <w:rsid w:val="00775E1A"/>
    <w:rsid w:val="00787DE5"/>
    <w:rsid w:val="007A55FD"/>
    <w:rsid w:val="007B66E2"/>
    <w:rsid w:val="007B72AF"/>
    <w:rsid w:val="007B7C69"/>
    <w:rsid w:val="007D14B1"/>
    <w:rsid w:val="007E6D22"/>
    <w:rsid w:val="007E6FA7"/>
    <w:rsid w:val="007F034C"/>
    <w:rsid w:val="008005EA"/>
    <w:rsid w:val="00810FB4"/>
    <w:rsid w:val="00814B0E"/>
    <w:rsid w:val="008252B0"/>
    <w:rsid w:val="00825D14"/>
    <w:rsid w:val="00834250"/>
    <w:rsid w:val="008471DF"/>
    <w:rsid w:val="0086115D"/>
    <w:rsid w:val="00861E5D"/>
    <w:rsid w:val="0086304C"/>
    <w:rsid w:val="00873AC8"/>
    <w:rsid w:val="008A2A9E"/>
    <w:rsid w:val="008B21C1"/>
    <w:rsid w:val="008D55E2"/>
    <w:rsid w:val="008E4F33"/>
    <w:rsid w:val="008E6876"/>
    <w:rsid w:val="008F1427"/>
    <w:rsid w:val="00901613"/>
    <w:rsid w:val="0090465E"/>
    <w:rsid w:val="009063C4"/>
    <w:rsid w:val="00912FA4"/>
    <w:rsid w:val="00926688"/>
    <w:rsid w:val="009270E8"/>
    <w:rsid w:val="009331AE"/>
    <w:rsid w:val="00944033"/>
    <w:rsid w:val="00960E5B"/>
    <w:rsid w:val="009774F4"/>
    <w:rsid w:val="0098497D"/>
    <w:rsid w:val="00996C12"/>
    <w:rsid w:val="009A347E"/>
    <w:rsid w:val="009B117C"/>
    <w:rsid w:val="009C15BF"/>
    <w:rsid w:val="009C3061"/>
    <w:rsid w:val="009D4E58"/>
    <w:rsid w:val="009F00A9"/>
    <w:rsid w:val="009F7E88"/>
    <w:rsid w:val="00A00DB6"/>
    <w:rsid w:val="00A236FD"/>
    <w:rsid w:val="00A237F2"/>
    <w:rsid w:val="00A25FEB"/>
    <w:rsid w:val="00A3532F"/>
    <w:rsid w:val="00A53E59"/>
    <w:rsid w:val="00A57FF8"/>
    <w:rsid w:val="00A652FB"/>
    <w:rsid w:val="00AB2BE7"/>
    <w:rsid w:val="00AD1429"/>
    <w:rsid w:val="00AF5F97"/>
    <w:rsid w:val="00B0392B"/>
    <w:rsid w:val="00B1196C"/>
    <w:rsid w:val="00B2171B"/>
    <w:rsid w:val="00B30E1C"/>
    <w:rsid w:val="00B3590E"/>
    <w:rsid w:val="00B410B8"/>
    <w:rsid w:val="00B43DEE"/>
    <w:rsid w:val="00B62110"/>
    <w:rsid w:val="00B663BC"/>
    <w:rsid w:val="00B93CCB"/>
    <w:rsid w:val="00B94984"/>
    <w:rsid w:val="00BA2B95"/>
    <w:rsid w:val="00BA59B2"/>
    <w:rsid w:val="00BB196C"/>
    <w:rsid w:val="00BB2DDE"/>
    <w:rsid w:val="00BB7A28"/>
    <w:rsid w:val="00BC4315"/>
    <w:rsid w:val="00BD60CB"/>
    <w:rsid w:val="00BD7314"/>
    <w:rsid w:val="00BE50E4"/>
    <w:rsid w:val="00C105BB"/>
    <w:rsid w:val="00C36BED"/>
    <w:rsid w:val="00C469AE"/>
    <w:rsid w:val="00C56657"/>
    <w:rsid w:val="00C56DAE"/>
    <w:rsid w:val="00C7112B"/>
    <w:rsid w:val="00C727FC"/>
    <w:rsid w:val="00C96A80"/>
    <w:rsid w:val="00CB1557"/>
    <w:rsid w:val="00CC78BF"/>
    <w:rsid w:val="00CD2192"/>
    <w:rsid w:val="00CD4949"/>
    <w:rsid w:val="00CE6734"/>
    <w:rsid w:val="00CF64E7"/>
    <w:rsid w:val="00D03620"/>
    <w:rsid w:val="00D16037"/>
    <w:rsid w:val="00D326E7"/>
    <w:rsid w:val="00D3351A"/>
    <w:rsid w:val="00D35953"/>
    <w:rsid w:val="00D35C26"/>
    <w:rsid w:val="00D56D16"/>
    <w:rsid w:val="00D61FF2"/>
    <w:rsid w:val="00D65EF9"/>
    <w:rsid w:val="00D66BA3"/>
    <w:rsid w:val="00D844EA"/>
    <w:rsid w:val="00DA03AB"/>
    <w:rsid w:val="00DA68A9"/>
    <w:rsid w:val="00DC7822"/>
    <w:rsid w:val="00DC794C"/>
    <w:rsid w:val="00DD0B83"/>
    <w:rsid w:val="00DD2C08"/>
    <w:rsid w:val="00DD53A3"/>
    <w:rsid w:val="00DE094D"/>
    <w:rsid w:val="00DE2F0A"/>
    <w:rsid w:val="00DE72F4"/>
    <w:rsid w:val="00DF0DDB"/>
    <w:rsid w:val="00E02AD2"/>
    <w:rsid w:val="00E157D2"/>
    <w:rsid w:val="00E16781"/>
    <w:rsid w:val="00E16E99"/>
    <w:rsid w:val="00E34358"/>
    <w:rsid w:val="00E70BC8"/>
    <w:rsid w:val="00E73F1C"/>
    <w:rsid w:val="00E77AF7"/>
    <w:rsid w:val="00E8640A"/>
    <w:rsid w:val="00E97703"/>
    <w:rsid w:val="00EA7CDF"/>
    <w:rsid w:val="00EB22D0"/>
    <w:rsid w:val="00ED1110"/>
    <w:rsid w:val="00EE5870"/>
    <w:rsid w:val="00EF3611"/>
    <w:rsid w:val="00EF4448"/>
    <w:rsid w:val="00EF6C38"/>
    <w:rsid w:val="00F05C7E"/>
    <w:rsid w:val="00F0722C"/>
    <w:rsid w:val="00F07A64"/>
    <w:rsid w:val="00F15E69"/>
    <w:rsid w:val="00F200F6"/>
    <w:rsid w:val="00F22277"/>
    <w:rsid w:val="00F6051B"/>
    <w:rsid w:val="00F67AD2"/>
    <w:rsid w:val="00F71A05"/>
    <w:rsid w:val="00F721E0"/>
    <w:rsid w:val="00F8074A"/>
    <w:rsid w:val="00F91299"/>
    <w:rsid w:val="00FE1320"/>
    <w:rsid w:val="00FE24A4"/>
    <w:rsid w:val="00FE7187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16E131"/>
  <w15:docId w15:val="{6ECEE273-CFB4-48F3-96F9-31B27AE0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2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2"/>
      <w:u w:val="single"/>
      <w:lang w:val="en-US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i/>
      <w:sz w:val="24"/>
      <w:lang w:val="en-US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Cs/>
      <w:i/>
      <w:iCs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  <w:rPr>
      <w:b/>
      <w:sz w:val="22"/>
    </w:rPr>
  </w:style>
  <w:style w:type="paragraph" w:styleId="20">
    <w:name w:val="Body Text 2"/>
    <w:basedOn w:val="a"/>
    <w:semiHidden/>
    <w:pPr>
      <w:jc w:val="both"/>
    </w:pPr>
    <w:rPr>
      <w:b/>
      <w:i/>
      <w:sz w:val="24"/>
      <w:lang w:val="en-US"/>
    </w:rPr>
  </w:style>
  <w:style w:type="paragraph" w:customStyle="1" w:styleId="10">
    <w:name w:val="Название1"/>
    <w:basedOn w:val="a"/>
    <w:qFormat/>
    <w:pPr>
      <w:jc w:val="center"/>
    </w:pPr>
    <w:rPr>
      <w:b/>
      <w:sz w:val="24"/>
    </w:rPr>
  </w:style>
  <w:style w:type="paragraph" w:styleId="a4">
    <w:name w:val="Subtitle"/>
    <w:basedOn w:val="a"/>
    <w:qFormat/>
    <w:pPr>
      <w:jc w:val="center"/>
    </w:pPr>
    <w:rPr>
      <w:bCs/>
      <w:i/>
      <w:sz w:val="22"/>
      <w:lang w:val="en-US"/>
    </w:rPr>
  </w:style>
  <w:style w:type="paragraph" w:styleId="a5">
    <w:name w:val="footnote text"/>
    <w:basedOn w:val="a"/>
    <w:link w:val="a6"/>
    <w:semiHidden/>
  </w:style>
  <w:style w:type="character" w:styleId="a7">
    <w:name w:val="footnote reference"/>
    <w:semiHidden/>
    <w:rPr>
      <w:vertAlign w:val="superscript"/>
    </w:rPr>
  </w:style>
  <w:style w:type="paragraph" w:styleId="30">
    <w:name w:val="Body Text 3"/>
    <w:basedOn w:val="a"/>
    <w:semiHidden/>
    <w:pPr>
      <w:jc w:val="both"/>
    </w:pPr>
    <w:rPr>
      <w:bCs/>
      <w:i/>
      <w:iCs/>
      <w:sz w:val="22"/>
      <w:lang w:val="en-US"/>
    </w:rPr>
  </w:style>
  <w:style w:type="character" w:styleId="a8">
    <w:name w:val="Hyperlink"/>
    <w:uiPriority w:val="99"/>
    <w:unhideWhenUsed/>
    <w:rsid w:val="00BA2B9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169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2169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861E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61E5D"/>
  </w:style>
  <w:style w:type="paragraph" w:styleId="ad">
    <w:name w:val="footer"/>
    <w:basedOn w:val="a"/>
    <w:link w:val="ae"/>
    <w:uiPriority w:val="99"/>
    <w:unhideWhenUsed/>
    <w:rsid w:val="00861E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61E5D"/>
  </w:style>
  <w:style w:type="character" w:customStyle="1" w:styleId="a6">
    <w:name w:val="Текст сноски Знак"/>
    <w:basedOn w:val="a0"/>
    <w:link w:val="a5"/>
    <w:semiHidden/>
    <w:rsid w:val="00503A56"/>
  </w:style>
  <w:style w:type="table" w:styleId="af">
    <w:name w:val="Table Grid"/>
    <w:basedOn w:val="a1"/>
    <w:uiPriority w:val="59"/>
    <w:rsid w:val="003C7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24487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44879"/>
  </w:style>
  <w:style w:type="character" w:customStyle="1" w:styleId="af2">
    <w:name w:val="Текст примечания Знак"/>
    <w:basedOn w:val="a0"/>
    <w:link w:val="af1"/>
    <w:uiPriority w:val="99"/>
    <w:semiHidden/>
    <w:rsid w:val="00244879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4487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44879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D66BA3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637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\YandexDisk\Misc\RSOffice\PaymentForms\Templates\430_3_4_ru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EBE0E-AB5C-44DC-9E15-F69EB92CA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430_3_4_ru.dotx</Template>
  <TotalTime>2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RS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Serge</dc:creator>
  <cp:keywords/>
  <dc:description/>
  <cp:lastModifiedBy>Козлов Сергей Витальевич</cp:lastModifiedBy>
  <cp:revision>4</cp:revision>
  <cp:lastPrinted>2012-05-17T14:54:00Z</cp:lastPrinted>
  <dcterms:created xsi:type="dcterms:W3CDTF">2026-09-15T13:12:00Z</dcterms:created>
  <dcterms:modified xsi:type="dcterms:W3CDTF">2026-09-16T12:04:00Z</dcterms:modified>
  <dc:identifier/>
  <dc:language/>
</cp:coreProperties>
</file>